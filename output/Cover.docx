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3EFF4" w14:textId="03218633" w:rsidR="000223E9" w:rsidRPr="00287857" w:rsidRDefault="00AB4719" w:rsidP="00287857">
      <w:pPr>
        <w:pStyle w:val="Heading1"/>
      </w:pPr>
      <w:r>
        <w:t>Cover letter</w:t>
      </w:r>
    </w:p>
    <w:p w14:paraId="016A36F8" w14:textId="4485B4F1" w:rsidR="00653777" w:rsidRDefault="00EA099C" w:rsidP="00EA099C">
      <w:pPr>
        <w:pStyle w:val="Heading1"/>
        <w:rPr>
          <w:b w:val="0"/>
          <w:bCs/>
          <w:sz w:val="24"/>
          <w:szCs w:val="24"/>
        </w:rPr>
      </w:pPr>
      <w:r w:rsidRPr="00EA099C">
        <w:rPr>
          <w:b w:val="0"/>
          <w:bCs/>
          <w:sz w:val="24"/>
          <w:szCs w:val="24"/>
        </w:rPr>
        <w:t>The cover letter should be addressed to the editors-in-chief and include a brief description of the article, indicating why the paper</w:t>
      </w:r>
      <w:r>
        <w:rPr>
          <w:b w:val="0"/>
          <w:bCs/>
          <w:sz w:val="24"/>
          <w:szCs w:val="24"/>
        </w:rPr>
        <w:t xml:space="preserve"> </w:t>
      </w:r>
      <w:r w:rsidRPr="00EA099C">
        <w:rPr>
          <w:b w:val="0"/>
          <w:bCs/>
          <w:sz w:val="24"/>
          <w:szCs w:val="24"/>
        </w:rPr>
        <w:t xml:space="preserve">would be of particular interest to the </w:t>
      </w:r>
      <w:r>
        <w:rPr>
          <w:b w:val="0"/>
          <w:bCs/>
          <w:sz w:val="24"/>
          <w:szCs w:val="24"/>
        </w:rPr>
        <w:t xml:space="preserve"> </w:t>
      </w:r>
      <w:r w:rsidRPr="00EA099C">
        <w:rPr>
          <w:b w:val="0"/>
          <w:bCs/>
          <w:sz w:val="24"/>
          <w:szCs w:val="24"/>
        </w:rPr>
        <w:t>readers of Value in Health and how it contributes to the existing literature. In addition, the</w:t>
      </w:r>
      <w:r>
        <w:rPr>
          <w:b w:val="0"/>
          <w:bCs/>
          <w:sz w:val="24"/>
          <w:szCs w:val="24"/>
        </w:rPr>
        <w:t xml:space="preserve"> </w:t>
      </w:r>
      <w:r w:rsidRPr="00EA099C">
        <w:rPr>
          <w:b w:val="0"/>
          <w:bCs/>
          <w:sz w:val="24"/>
          <w:szCs w:val="24"/>
        </w:rPr>
        <w:t>cover letter should include the following specific components:</w:t>
      </w:r>
    </w:p>
    <w:p w14:paraId="1F21DA8C" w14:textId="77777777" w:rsidR="00DE6DD8" w:rsidRDefault="00DE6DD8" w:rsidP="00DE6DD8"/>
    <w:p w14:paraId="4B6EBD49" w14:textId="77777777" w:rsidR="00A57E0B" w:rsidRDefault="00A57E0B" w:rsidP="00DE6DD8"/>
    <w:p w14:paraId="00798487" w14:textId="77777777" w:rsidR="00DE6DD8" w:rsidRDefault="00DE6DD8" w:rsidP="00DE6DD8">
      <w:pPr>
        <w:pStyle w:val="Heading2"/>
      </w:pPr>
      <w:r>
        <w:t>Title</w:t>
      </w:r>
    </w:p>
    <w:p w14:paraId="6EE2E182" w14:textId="0D43E374" w:rsidR="00DE6DD8" w:rsidRDefault="00DE6DD8" w:rsidP="00DE6DD8">
      <w:r>
        <w:t>The full title and subtitle of the article (no more than 25 words)</w:t>
      </w:r>
    </w:p>
    <w:p w14:paraId="2084D09C" w14:textId="77777777" w:rsidR="00DE6DD8" w:rsidRDefault="00DE6DD8" w:rsidP="00DE6DD8">
      <w:pPr>
        <w:pStyle w:val="Heading2"/>
      </w:pPr>
      <w:r>
        <w:t xml:space="preserve">Description/Interest to Readers </w:t>
      </w:r>
    </w:p>
    <w:p w14:paraId="34244B79" w14:textId="6F7E5C9C" w:rsidR="00DE6DD8" w:rsidRDefault="00DE6DD8" w:rsidP="00DE6DD8">
      <w:r>
        <w:t>A brief description of the article, indicating why the paper would be of particular interest to the journal’s readership</w:t>
      </w:r>
    </w:p>
    <w:p w14:paraId="6A296BE8" w14:textId="77777777" w:rsidR="00DE6DD8" w:rsidRDefault="00DE6DD8" w:rsidP="00DE6DD8">
      <w:pPr>
        <w:pStyle w:val="Heading2"/>
      </w:pPr>
      <w:r>
        <w:t xml:space="preserve">Statement of Proprietary Data </w:t>
      </w:r>
    </w:p>
    <w:p w14:paraId="3CE3346F" w14:textId="1F7F1A87" w:rsidR="00DE6DD8" w:rsidRDefault="00DE6DD8" w:rsidP="00DE6DD8">
      <w:r>
        <w:t>Statement indicating whether the data, models, or methodology used in the research are proprietary</w:t>
      </w:r>
    </w:p>
    <w:p w14:paraId="2C917E5E" w14:textId="77777777" w:rsidR="00DE6DD8" w:rsidRDefault="00DE6DD8" w:rsidP="00DE6DD8">
      <w:pPr>
        <w:pStyle w:val="Heading2"/>
      </w:pPr>
      <w:r>
        <w:t xml:space="preserve">Funding/Support </w:t>
      </w:r>
    </w:p>
    <w:p w14:paraId="5D7B3303" w14:textId="77777777" w:rsidR="00BF4ED6" w:rsidRDefault="00DE6DD8" w:rsidP="00DE6DD8">
      <w:r>
        <w:t>All financial and material support for the research must be disclosed. Include the complete names of the funding organization(s) and grant numbers, where applicable (</w:t>
      </w:r>
      <w:proofErr w:type="spellStart"/>
      <w:r>
        <w:t>eg</w:t>
      </w:r>
      <w:proofErr w:type="spellEnd"/>
      <w:r>
        <w:t xml:space="preserve">, “Funding for this study was provided by the National Institutes of Health grant 1ABC2DEF” or “This study was supported by XYZ, Inc”). </w:t>
      </w:r>
    </w:p>
    <w:p w14:paraId="523E85A5" w14:textId="77777777" w:rsidR="00BF4ED6" w:rsidRDefault="00DE6DD8" w:rsidP="00BF4ED6">
      <w:pPr>
        <w:pStyle w:val="Heading2"/>
      </w:pPr>
      <w:r>
        <w:lastRenderedPageBreak/>
        <w:t xml:space="preserve">Role of Sponsor </w:t>
      </w:r>
    </w:p>
    <w:p w14:paraId="23C8B4B9" w14:textId="5A60E503" w:rsidR="00DE6DD8" w:rsidRDefault="00DE6DD8" w:rsidP="00DE6DD8">
      <w:r>
        <w:t>Statement that the publication of study results was not contingent on the sponsor’s approval or censorship of the manuscript</w:t>
      </w:r>
    </w:p>
    <w:p w14:paraId="701C9FFD" w14:textId="77777777" w:rsidR="00DE6DD8" w:rsidRDefault="00DE6DD8" w:rsidP="00DE6DD8">
      <w:pPr>
        <w:pStyle w:val="Heading2"/>
      </w:pPr>
      <w:r>
        <w:t xml:space="preserve">Contact Information for the Corresponding Author </w:t>
      </w:r>
    </w:p>
    <w:p w14:paraId="0C0C10C7" w14:textId="506B6E6F" w:rsidR="00DE6DD8" w:rsidRPr="00DE6DD8" w:rsidRDefault="00DE6DD8" w:rsidP="00DE6DD8">
      <w:r>
        <w:t>Full name (first, middle, last) and degree; department; institution;</w:t>
      </w:r>
      <w:r w:rsidR="00BF4ED6">
        <w:t xml:space="preserve"> </w:t>
      </w:r>
      <w:r>
        <w:t>mailing address; email; phone; and fax</w:t>
      </w:r>
    </w:p>
    <w:sectPr w:rsidR="00DE6DD8" w:rsidRPr="00DE6DD8" w:rsidSect="00072C03">
      <w:footerReference w:type="default" r:id="rId7"/>
      <w:pgSz w:w="12240" w:h="15840" w:code="1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8D56" w14:textId="77777777" w:rsidR="00F82F75" w:rsidRDefault="00F82F75" w:rsidP="00717E24">
      <w:pPr>
        <w:spacing w:after="0" w:line="240" w:lineRule="auto"/>
      </w:pPr>
      <w:r>
        <w:separator/>
      </w:r>
    </w:p>
  </w:endnote>
  <w:endnote w:type="continuationSeparator" w:id="0">
    <w:p w14:paraId="62C70AB2" w14:textId="77777777" w:rsidR="00F82F75" w:rsidRDefault="00F82F75" w:rsidP="00717E24">
      <w:pPr>
        <w:spacing w:after="0" w:line="240" w:lineRule="auto"/>
      </w:pPr>
      <w:r>
        <w:continuationSeparator/>
      </w:r>
    </w:p>
  </w:endnote>
  <w:endnote w:type="continuationNotice" w:id="1">
    <w:p w14:paraId="4E1122A3" w14:textId="77777777" w:rsidR="00F82F75" w:rsidRDefault="00F82F7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6AC02F5-DE49-9540-BE48-3D8D5A1908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21B879C-9143-4541-AC71-1F79D8689C2B}"/>
    <w:embedBold r:id="rId3" w:fontKey="{EA8C0406-0BF3-1644-86D7-1F79653D3B27}"/>
    <w:embedItalic r:id="rId4" w:fontKey="{5231CEA8-5CC2-2748-8E42-5237C92AF4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F0CD678E-5471-8641-B590-6A48954487B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7D98BBD2-6901-2440-8DF9-A084BD2629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1E7C8B06-BF0E-1946-944F-E7A1A1DE784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D8D07CF8-D018-6F4F-A8F8-922816DF7B80}"/>
    <w:embedBold r:id="rId9" w:fontKey="{2CD88DC5-5588-4340-BAFC-299A1BE6459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235D760D-DC68-FB42-B253-0E3812CB80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542410"/>
      <w:docPartObj>
        <w:docPartGallery w:val="Page Numbers (Bottom of Page)"/>
        <w:docPartUnique/>
      </w:docPartObj>
    </w:sdtPr>
    <w:sdtEndPr/>
    <w:sdtContent>
      <w:p w14:paraId="7428C508" w14:textId="77777777" w:rsidR="00072C03" w:rsidRDefault="00072C03" w:rsidP="00072C0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C7091" w14:textId="77777777" w:rsidR="00F82F75" w:rsidRDefault="00F82F75" w:rsidP="00717E24">
      <w:pPr>
        <w:spacing w:after="0" w:line="240" w:lineRule="auto"/>
      </w:pPr>
      <w:r>
        <w:separator/>
      </w:r>
    </w:p>
  </w:footnote>
  <w:footnote w:type="continuationSeparator" w:id="0">
    <w:p w14:paraId="4BF5CB0A" w14:textId="77777777" w:rsidR="00F82F75" w:rsidRDefault="00F82F75" w:rsidP="00717E24">
      <w:pPr>
        <w:spacing w:after="0" w:line="240" w:lineRule="auto"/>
      </w:pPr>
      <w:r>
        <w:continuationSeparator/>
      </w:r>
    </w:p>
  </w:footnote>
  <w:footnote w:type="continuationNotice" w:id="1">
    <w:p w14:paraId="1F7AF63C" w14:textId="77777777" w:rsidR="00F82F75" w:rsidRDefault="00F82F7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B31F7"/>
    <w:multiLevelType w:val="hybridMultilevel"/>
    <w:tmpl w:val="3B84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948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5C"/>
    <w:rsid w:val="000223E9"/>
    <w:rsid w:val="00045EFB"/>
    <w:rsid w:val="000668F4"/>
    <w:rsid w:val="00072C03"/>
    <w:rsid w:val="00095089"/>
    <w:rsid w:val="000A4CC8"/>
    <w:rsid w:val="000E7594"/>
    <w:rsid w:val="000F0BC8"/>
    <w:rsid w:val="00183C5C"/>
    <w:rsid w:val="001E7187"/>
    <w:rsid w:val="002059F8"/>
    <w:rsid w:val="0021551C"/>
    <w:rsid w:val="002417D7"/>
    <w:rsid w:val="00264CC5"/>
    <w:rsid w:val="00271586"/>
    <w:rsid w:val="00287857"/>
    <w:rsid w:val="002910A6"/>
    <w:rsid w:val="002A274C"/>
    <w:rsid w:val="002F2C49"/>
    <w:rsid w:val="00327E04"/>
    <w:rsid w:val="003F2EDA"/>
    <w:rsid w:val="004111B0"/>
    <w:rsid w:val="004B4C87"/>
    <w:rsid w:val="004E03E4"/>
    <w:rsid w:val="004E6710"/>
    <w:rsid w:val="004F2D8D"/>
    <w:rsid w:val="004F5ADE"/>
    <w:rsid w:val="00535B31"/>
    <w:rsid w:val="00555AB3"/>
    <w:rsid w:val="00643FBD"/>
    <w:rsid w:val="00653777"/>
    <w:rsid w:val="00664F32"/>
    <w:rsid w:val="006D24F7"/>
    <w:rsid w:val="006D52E8"/>
    <w:rsid w:val="006E675F"/>
    <w:rsid w:val="0070657F"/>
    <w:rsid w:val="00717E24"/>
    <w:rsid w:val="0080550F"/>
    <w:rsid w:val="00820FCA"/>
    <w:rsid w:val="00865E2E"/>
    <w:rsid w:val="00923015"/>
    <w:rsid w:val="009A358E"/>
    <w:rsid w:val="00A2183C"/>
    <w:rsid w:val="00A30BDA"/>
    <w:rsid w:val="00A32F84"/>
    <w:rsid w:val="00A57E0B"/>
    <w:rsid w:val="00A743CB"/>
    <w:rsid w:val="00A951E5"/>
    <w:rsid w:val="00AB4719"/>
    <w:rsid w:val="00AC30AE"/>
    <w:rsid w:val="00B534E6"/>
    <w:rsid w:val="00B7277C"/>
    <w:rsid w:val="00B87BBA"/>
    <w:rsid w:val="00BF03D5"/>
    <w:rsid w:val="00BF4ED6"/>
    <w:rsid w:val="00BF698B"/>
    <w:rsid w:val="00C114EA"/>
    <w:rsid w:val="00C467D6"/>
    <w:rsid w:val="00CD32C0"/>
    <w:rsid w:val="00CE0A2E"/>
    <w:rsid w:val="00CF3B66"/>
    <w:rsid w:val="00D172BF"/>
    <w:rsid w:val="00D51FA8"/>
    <w:rsid w:val="00DE6DD8"/>
    <w:rsid w:val="00E3791A"/>
    <w:rsid w:val="00EA099C"/>
    <w:rsid w:val="00EA392B"/>
    <w:rsid w:val="00EE46B2"/>
    <w:rsid w:val="00F218C1"/>
    <w:rsid w:val="00F46864"/>
    <w:rsid w:val="00F67913"/>
    <w:rsid w:val="00F82F75"/>
    <w:rsid w:val="00F91D61"/>
    <w:rsid w:val="00F9475A"/>
    <w:rsid w:val="0719605C"/>
    <w:rsid w:val="0FB68E16"/>
    <w:rsid w:val="10F0F58C"/>
    <w:rsid w:val="589FB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FD3B17"/>
  <w15:chartTrackingRefBased/>
  <w15:docId w15:val="{40546AC3-6D1C-4368-913C-93A45B37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BDA"/>
    <w:pPr>
      <w:spacing w:after="240" w:line="480" w:lineRule="auto"/>
    </w:pPr>
    <w:rPr>
      <w:rFonts w:ascii="Times New Roman" w:hAnsi="Times New Roman" w:cs="Times New Roman"/>
      <w:sz w:val="24"/>
      <w:szCs w:val="24"/>
      <w:lang w:val="en-US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7857"/>
    <w:pPr>
      <w:keepNext/>
      <w:keepLines/>
      <w:spacing w:before="360" w:after="0" w:line="240" w:lineRule="auto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E6DD8"/>
    <w:pPr>
      <w:keepNext/>
      <w:keepLines/>
      <w:spacing w:after="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274C"/>
    <w:pPr>
      <w:keepNext/>
      <w:keepLines/>
      <w:spacing w:before="240" w:after="60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A274C"/>
    <w:rPr>
      <w:rFonts w:ascii="Arial" w:eastAsiaTheme="majorEastAsia" w:hAnsi="Arial" w:cstheme="majorBidi"/>
      <w:b/>
      <w:szCs w:val="24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E6DD8"/>
    <w:rPr>
      <w:rFonts w:ascii="Times New Roman" w:eastAsiaTheme="majorEastAsia" w:hAnsi="Times New Roman" w:cstheme="majorBidi"/>
      <w:b/>
      <w:sz w:val="28"/>
      <w:szCs w:val="26"/>
      <w:lang w:val="en-US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87857"/>
    <w:rPr>
      <w:rFonts w:ascii="Times New Roman" w:eastAsiaTheme="majorEastAsia" w:hAnsi="Times New Roman" w:cstheme="majorBidi"/>
      <w:b/>
      <w:sz w:val="36"/>
      <w:szCs w:val="32"/>
      <w:lang w:val="en-US" w:eastAsia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111B0"/>
    <w:pPr>
      <w:spacing w:before="60" w:after="60" w:line="240" w:lineRule="auto"/>
    </w:pPr>
    <w:rPr>
      <w:iCs/>
      <w:sz w:val="20"/>
      <w:szCs w:val="18"/>
    </w:rPr>
  </w:style>
  <w:style w:type="paragraph" w:styleId="BodyText">
    <w:name w:val="Body Text"/>
    <w:next w:val="Normal"/>
    <w:link w:val="BodyTextChar"/>
    <w:autoRedefine/>
    <w:uiPriority w:val="99"/>
    <w:unhideWhenUsed/>
    <w:qFormat/>
    <w:rsid w:val="004111B0"/>
    <w:pPr>
      <w:spacing w:after="720" w:line="276" w:lineRule="auto"/>
    </w:pPr>
    <w:rPr>
      <w:rFonts w:ascii="Arial" w:hAnsi="Arial" w:cs="Times New Roman"/>
      <w:sz w:val="18"/>
      <w:szCs w:val="24"/>
      <w:lang w:eastAsia="en-GB"/>
    </w:rPr>
  </w:style>
  <w:style w:type="character" w:customStyle="1" w:styleId="BodyTextChar">
    <w:name w:val="Body Text Char"/>
    <w:basedOn w:val="DefaultParagraphFont"/>
    <w:link w:val="BodyText"/>
    <w:uiPriority w:val="99"/>
    <w:rsid w:val="004111B0"/>
    <w:rPr>
      <w:rFonts w:ascii="Arial" w:hAnsi="Arial" w:cs="Times New Roman"/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80550F"/>
    <w:pPr>
      <w:spacing w:after="0" w:line="240" w:lineRule="auto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550F"/>
    <w:rPr>
      <w:rFonts w:ascii="Arial" w:hAnsi="Arial" w:cs="Times New Roman"/>
      <w:sz w:val="16"/>
      <w:szCs w:val="20"/>
      <w:lang w:val="en-US" w:eastAsia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30BDA"/>
    <w:pPr>
      <w:spacing w:after="0" w:line="240" w:lineRule="auto"/>
      <w:contextualSpacing/>
    </w:pPr>
    <w:rPr>
      <w:rFonts w:eastAsiaTheme="majorEastAsia" w:cstheme="majorBidi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BDA"/>
    <w:rPr>
      <w:rFonts w:ascii="Times New Roman" w:eastAsiaTheme="majorEastAsia" w:hAnsi="Times New Roman" w:cstheme="majorBidi"/>
      <w:kern w:val="28"/>
      <w:sz w:val="48"/>
      <w:szCs w:val="56"/>
      <w:lang w:val="en-US"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717E24"/>
    <w:rPr>
      <w:vertAlign w:val="superscript"/>
    </w:rPr>
  </w:style>
  <w:style w:type="paragraph" w:styleId="ListParagraph">
    <w:name w:val="List Paragraph"/>
    <w:basedOn w:val="Normal"/>
    <w:uiPriority w:val="34"/>
    <w:qFormat/>
    <w:rsid w:val="002059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5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E2E"/>
    <w:rPr>
      <w:rFonts w:ascii="Times New Roman" w:hAnsi="Times New Roman" w:cs="Times New Roman"/>
      <w:sz w:val="24"/>
      <w:szCs w:val="24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865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E2E"/>
    <w:rPr>
      <w:rFonts w:ascii="Times New Roman" w:hAnsi="Times New Roman" w:cs="Times New Roman"/>
      <w:sz w:val="24"/>
      <w:szCs w:val="24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5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.~WRD0001</Template>
  <TotalTime>5</TotalTime>
  <Pages>2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Edifofon Akpan</dc:creator>
  <cp:keywords/>
  <dc:description/>
  <cp:lastModifiedBy>Edifofon Akpan</cp:lastModifiedBy>
  <cp:revision>8</cp:revision>
  <dcterms:created xsi:type="dcterms:W3CDTF">2023-03-02T17:58:00Z</dcterms:created>
  <dcterms:modified xsi:type="dcterms:W3CDTF">2024-06-13T15:53:00Z</dcterms:modified>
</cp:coreProperties>
</file>